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606C" w:rsidRPr="00DE7451" w:rsidRDefault="0092606C" w:rsidP="0092606C">
      <w:pPr>
        <w:pStyle w:val="Heading1"/>
        <w:rPr>
          <w:lang w:val="en-US" w:eastAsia="ja-JP"/>
        </w:rPr>
      </w:pPr>
      <w:bookmarkStart w:id="0" w:name="_Toc231612525"/>
      <w:r>
        <w:rPr>
          <w:lang w:val="en-US" w:eastAsia="ja-JP"/>
        </w:rPr>
        <w:t>Atlas Demonstration Toolbox</w:t>
      </w:r>
      <w:bookmarkEnd w:id="0"/>
    </w:p>
    <w:p w:rsidR="0092606C" w:rsidRDefault="0092606C" w:rsidP="0092606C">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rsidR="0092606C" w:rsidRDefault="0092606C" w:rsidP="0092606C">
      <w:pPr>
        <w:pStyle w:val="BodyText"/>
        <w:rPr>
          <w:lang w:val="en-US" w:eastAsia="ja-JP"/>
        </w:rPr>
      </w:pP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Pr>
          <w:noProof/>
        </w:rPr>
        <w:t>1</w:t>
      </w:r>
      <w:r>
        <w:rPr>
          <w:noProof/>
        </w:rPr>
        <w:fldChar w:fldCharType="end"/>
      </w: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Pr>
          <w:noProof/>
        </w:rPr>
        <w:t>1</w:t>
      </w:r>
      <w:r>
        <w:rPr>
          <w:noProof/>
        </w:rPr>
        <w:fldChar w:fldCharType="end"/>
      </w:r>
    </w:p>
    <w:p w:rsidR="0092606C" w:rsidRDefault="0092606C" w:rsidP="0092606C">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Pr>
          <w:noProof/>
        </w:rPr>
        <w:t>1</w:t>
      </w:r>
      <w:r>
        <w:rPr>
          <w:noProof/>
        </w:rPr>
        <w:fldChar w:fldCharType="end"/>
      </w:r>
    </w:p>
    <w:p w:rsidR="0092606C" w:rsidRDefault="0092606C" w:rsidP="0092606C">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Pr>
          <w:noProof/>
        </w:rPr>
        <w:t>1</w:t>
      </w:r>
      <w:r>
        <w:rPr>
          <w:noProof/>
        </w:rPr>
        <w:fldChar w:fldCharType="end"/>
      </w:r>
    </w:p>
    <w:p w:rsidR="0092606C" w:rsidRDefault="0092606C" w:rsidP="0092606C">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Pr>
          <w:noProof/>
        </w:rPr>
        <w:t>1</w:t>
      </w:r>
      <w:r>
        <w:rPr>
          <w:noProof/>
        </w:rPr>
        <w:fldChar w:fldCharType="end"/>
      </w: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Pr>
          <w:noProof/>
        </w:rPr>
        <w:t>2</w:t>
      </w:r>
      <w:r>
        <w:rPr>
          <w:noProof/>
        </w:rPr>
        <w:fldChar w:fldCharType="end"/>
      </w: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Pr>
          <w:noProof/>
        </w:rPr>
        <w:t>5</w:t>
      </w:r>
      <w:r>
        <w:rPr>
          <w:noProof/>
        </w:rPr>
        <w:fldChar w:fldCharType="end"/>
      </w: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Pr>
          <w:noProof/>
        </w:rPr>
        <w:t>7</w:t>
      </w:r>
      <w:r>
        <w:rPr>
          <w:noProof/>
        </w:rPr>
        <w:fldChar w:fldCharType="end"/>
      </w:r>
    </w:p>
    <w:p w:rsidR="0092606C" w:rsidRDefault="0092606C" w:rsidP="0092606C">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Pr>
          <w:noProof/>
        </w:rPr>
        <w:t>9</w:t>
      </w:r>
      <w:r>
        <w:rPr>
          <w:noProof/>
        </w:rPr>
        <w:fldChar w:fldCharType="end"/>
      </w:r>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rsidR="0092606C" w:rsidRPr="0036449F" w:rsidRDefault="0092606C" w:rsidP="0092606C">
      <w:pPr>
        <w:pStyle w:val="Heading1"/>
        <w:rPr>
          <w:lang w:val="en-US" w:eastAsia="ja-JP"/>
        </w:rPr>
      </w:pPr>
      <w:bookmarkStart w:id="1" w:name="_Toc231612526"/>
      <w:r>
        <w:rPr>
          <w:lang w:val="en-US" w:eastAsia="ja-JP"/>
        </w:rPr>
        <w:t>Prerequisites</w:t>
      </w:r>
      <w:bookmarkEnd w:id="1"/>
    </w:p>
    <w:p w:rsidR="0092606C" w:rsidRDefault="0092606C" w:rsidP="0092606C">
      <w:pPr>
        <w:pStyle w:val="Heading2"/>
        <w:rPr>
          <w:lang w:val="en-US" w:eastAsia="ja-JP"/>
        </w:rPr>
      </w:pPr>
      <w:bookmarkStart w:id="2" w:name="_Toc231612527"/>
      <w:r>
        <w:rPr>
          <w:lang w:val="en-US" w:eastAsia="ja-JP"/>
        </w:rPr>
        <w:t>EnSoft Atlas</w:t>
      </w:r>
      <w:bookmarkEnd w:id="2"/>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rsidR="0092606C" w:rsidRDefault="0092606C" w:rsidP="0092606C">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rsidR="0092606C" w:rsidRPr="0036449F" w:rsidRDefault="0092606C" w:rsidP="0092606C">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rsidR="0092606C" w:rsidRDefault="0092606C" w:rsidP="0092606C">
      <w:pPr>
        <w:pStyle w:val="Heading2"/>
        <w:rPr>
          <w:lang w:val="en-US" w:eastAsia="ja-JP"/>
        </w:rPr>
      </w:pPr>
      <w:bookmarkStart w:id="3" w:name="_Toc231612528"/>
      <w:r>
        <w:rPr>
          <w:lang w:val="en-US" w:eastAsia="ja-JP"/>
        </w:rPr>
        <w:t>Android SDK</w:t>
      </w:r>
      <w:bookmarkEnd w:id="3"/>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rsidR="0092606C" w:rsidRDefault="0092606C" w:rsidP="0092606C">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rsidR="0092606C" w:rsidRDefault="0092606C" w:rsidP="0092606C">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rsidR="0092606C" w:rsidRPr="0036449F" w:rsidRDefault="0092606C" w:rsidP="0092606C">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rsidR="0092606C" w:rsidRDefault="0092606C" w:rsidP="0092606C">
      <w:pPr>
        <w:pStyle w:val="Heading2"/>
        <w:rPr>
          <w:lang w:val="en-US" w:eastAsia="ja-JP"/>
        </w:rPr>
      </w:pPr>
      <w:bookmarkStart w:id="4" w:name="_Toc231612529"/>
      <w:r>
        <w:rPr>
          <w:lang w:val="en-US" w:eastAsia="ja-JP"/>
        </w:rPr>
        <w:t>Demonstration Toolbox</w:t>
      </w:r>
      <w:bookmarkEnd w:id="4"/>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rsidR="0092606C" w:rsidRDefault="0092606C" w:rsidP="0092606C">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rsidR="0092606C" w:rsidRDefault="0092606C" w:rsidP="0092606C">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rsidR="0092606C" w:rsidRDefault="0092606C" w:rsidP="0092606C">
      <w:pPr>
        <w:pStyle w:val="Heading1"/>
        <w:rPr>
          <w:lang w:val="en-US" w:eastAsia="ja-JP"/>
        </w:rPr>
      </w:pPr>
      <w:bookmarkStart w:id="5" w:name="_Toc231612530"/>
      <w:r>
        <w:rPr>
          <w:lang w:val="en-US" w:eastAsia="ja-JP"/>
        </w:rPr>
        <w:lastRenderedPageBreak/>
        <w:t>Code Comprehension Demo</w:t>
      </w:r>
      <w:bookmarkEnd w:id="5"/>
    </w:p>
    <w:p w:rsidR="0092606C" w:rsidRDefault="0092606C" w:rsidP="0092606C">
      <w:pPr>
        <w:pStyle w:val="BodyText"/>
        <w:rPr>
          <w:lang w:val="en-US" w:eastAsia="ja-JP"/>
        </w:rPr>
      </w:pPr>
      <w:r>
        <w:rPr>
          <w:b/>
          <w:bCs/>
          <w:lang w:val="en-US" w:eastAsia="ja-JP"/>
        </w:rPr>
        <w:t>Scripts:</w:t>
      </w:r>
      <w:r>
        <w:rPr>
          <w:lang w:val="en-US" w:eastAsia="ja-JP"/>
        </w:rPr>
        <w:t xml:space="preserve"> src/com.ensoftcorp.atlas.java.demo.comprehension.ComprehensionUtils</w:t>
      </w:r>
    </w:p>
    <w:p w:rsidR="0092606C" w:rsidRDefault="0092606C" w:rsidP="0092606C">
      <w:pPr>
        <w:pStyle w:val="BodyText"/>
        <w:rPr>
          <w:lang w:val="en-US" w:eastAsia="ja-JP"/>
        </w:rPr>
      </w:pPr>
      <w:r>
        <w:rPr>
          <w:b/>
          <w:bCs/>
          <w:lang w:val="en-US" w:eastAsia="ja-JP"/>
        </w:rPr>
        <w:t>Example App:</w:t>
      </w:r>
      <w:r>
        <w:rPr>
          <w:lang w:val="en-US" w:eastAsia="ja-JP"/>
        </w:rPr>
        <w:t xml:space="preserve"> app/</w:t>
      </w:r>
      <w:proofErr w:type="spellStart"/>
      <w:r>
        <w:rPr>
          <w:lang w:val="en-US" w:eastAsia="ja-JP"/>
        </w:rPr>
        <w:t>connectbot</w:t>
      </w:r>
      <w:proofErr w:type="spellEnd"/>
    </w:p>
    <w:p w:rsidR="0092606C" w:rsidRDefault="0092606C" w:rsidP="0092606C">
      <w:pPr>
        <w:pStyle w:val="BodyText"/>
        <w:rPr>
          <w:b/>
          <w:bCs/>
          <w:lang w:val="en-US" w:eastAsia="ja-JP"/>
        </w:rPr>
      </w:pPr>
      <w:r>
        <w:rPr>
          <w:b/>
          <w:bCs/>
          <w:lang w:val="en-US" w:eastAsia="ja-JP"/>
        </w:rPr>
        <w:t>Setup:</w:t>
      </w:r>
    </w:p>
    <w:p w:rsidR="0092606C" w:rsidRDefault="0092606C" w:rsidP="0092606C">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rsidR="0092606C" w:rsidRDefault="0092606C" w:rsidP="0092606C">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rsidR="0092606C" w:rsidRDefault="0092606C" w:rsidP="0092606C">
      <w:pPr>
        <w:pStyle w:val="BodyText"/>
        <w:rPr>
          <w:lang w:val="en-US" w:eastAsia="ja-JP"/>
        </w:rPr>
      </w:pPr>
    </w:p>
    <w:p w:rsidR="0092606C" w:rsidRDefault="0092606C" w:rsidP="0092606C">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rsidR="0092606C" w:rsidRDefault="0092606C" w:rsidP="0092606C">
      <w:pPr>
        <w:pStyle w:val="BodyText"/>
        <w:rPr>
          <w:lang w:val="en-US" w:eastAsia="ja-JP"/>
        </w:rPr>
      </w:pPr>
    </w:p>
    <w:p w:rsidR="0092606C" w:rsidRPr="00DE7451" w:rsidRDefault="0092606C" w:rsidP="0092606C">
      <w:pPr>
        <w:pStyle w:val="BodyText"/>
        <w:rPr>
          <w:i/>
          <w:lang w:val="en-US" w:eastAsia="ja-JP"/>
        </w:rPr>
      </w:pPr>
      <w:r w:rsidRPr="00DE7451">
        <w:rPr>
          <w:i/>
          <w:lang w:val="en-US" w:eastAsia="ja-JP"/>
        </w:rPr>
        <w:t>What methods call method M?</w:t>
      </w:r>
    </w:p>
    <w:p w:rsidR="0092606C" w:rsidRPr="00DE7451" w:rsidRDefault="0092606C" w:rsidP="0092606C">
      <w:pPr>
        <w:pStyle w:val="BodyText"/>
        <w:rPr>
          <w:i/>
          <w:lang w:val="en-US" w:eastAsia="ja-JP"/>
        </w:rPr>
      </w:pPr>
      <w:r w:rsidRPr="00DE7451">
        <w:rPr>
          <w:i/>
          <w:lang w:val="en-US" w:eastAsia="ja-JP"/>
        </w:rPr>
        <w:t>Where does type T sit in the inheritance hierarchy?</w:t>
      </w:r>
    </w:p>
    <w:p w:rsidR="0092606C" w:rsidRDefault="0092606C" w:rsidP="0092606C">
      <w:pPr>
        <w:pStyle w:val="BodyText"/>
        <w:rPr>
          <w:i/>
          <w:lang w:val="en-US" w:eastAsia="ja-JP"/>
        </w:rPr>
      </w:pPr>
      <w:r w:rsidRPr="00DE7451">
        <w:rPr>
          <w:i/>
          <w:lang w:val="en-US" w:eastAsia="ja-JP"/>
        </w:rPr>
        <w:t>What data may flow to variable V?</w:t>
      </w:r>
    </w:p>
    <w:p w:rsidR="0092606C" w:rsidRPr="00F479F1" w:rsidRDefault="0092606C" w:rsidP="0092606C">
      <w:pPr>
        <w:pStyle w:val="BodyText"/>
        <w:rPr>
          <w:i/>
          <w:lang w:val="en-US" w:eastAsia="ja-JP"/>
        </w:rPr>
      </w:pPr>
    </w:p>
    <w:p w:rsidR="0092606C" w:rsidRDefault="0092606C" w:rsidP="0092606C">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rsidR="0092606C" w:rsidRDefault="0092606C" w:rsidP="0092606C">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rsidR="0092606C" w:rsidRDefault="0092606C" w:rsidP="0092606C">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rsidR="0092606C" w:rsidRDefault="0092606C" w:rsidP="0092606C">
      <w:pPr>
        <w:pStyle w:val="Code"/>
      </w:pPr>
      <w:proofErr w:type="spellStart"/>
      <w:proofErr w:type="gramStart"/>
      <w:r>
        <w:t>callGraph</w:t>
      </w:r>
      <w:proofErr w:type="spellEnd"/>
      <w:proofErr w:type="gramEnd"/>
      <w:r>
        <w:t>(selected).show</w:t>
      </w:r>
    </w:p>
    <w:p w:rsidR="0092606C" w:rsidRDefault="0092606C" w:rsidP="0092606C">
      <w:pPr>
        <w:pStyle w:val="Code"/>
      </w:pPr>
    </w:p>
    <w:p w:rsidR="0092606C" w:rsidRDefault="0092606C" w:rsidP="0092606C">
      <w:pPr>
        <w:pStyle w:val="BodyText"/>
        <w:rPr>
          <w:lang w:val="en-US" w:eastAsia="ja-JP"/>
        </w:rPr>
      </w:pPr>
      <w:r>
        <w:rPr>
          <w:lang w:val="en-US" w:eastAsia="ja-JP"/>
        </w:rPr>
        <w:t>This query produces and displays the following graph for us.</w:t>
      </w:r>
      <w:r w:rsidRPr="00867AA4">
        <w:rPr>
          <w:lang w:val="en-US" w:eastAsia="ja-JP"/>
        </w:rPr>
        <w:t xml:space="preserve"> </w:t>
      </w:r>
    </w:p>
    <w:p w:rsidR="0092606C" w:rsidRDefault="0092606C" w:rsidP="0092606C">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2119D5C9" wp14:editId="772B3A3C">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Default="0092606C" w:rsidP="0092606C">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rsidR="0092606C" w:rsidRDefault="0092606C" w:rsidP="0092606C">
      <w:pPr>
        <w:pStyle w:val="Code"/>
      </w:pPr>
      <w:proofErr w:type="spellStart"/>
      <w:proofErr w:type="gramStart"/>
      <w:r>
        <w:t>dataFlow</w:t>
      </w:r>
      <w:proofErr w:type="spellEnd"/>
      <w:proofErr w:type="gramEnd"/>
      <w:r>
        <w:t>(selected).show</w:t>
      </w:r>
    </w:p>
    <w:p w:rsidR="0092606C" w:rsidRDefault="0092606C" w:rsidP="0092606C">
      <w:pPr>
        <w:pStyle w:val="Code"/>
      </w:pPr>
    </w:p>
    <w:p w:rsidR="0092606C" w:rsidRDefault="0092606C" w:rsidP="0092606C">
      <w:pPr>
        <w:pStyle w:val="BodyText"/>
      </w:pPr>
      <w:r>
        <w:rPr>
          <w:lang w:val="en-US" w:eastAsia="ja-JP"/>
        </w:rPr>
        <w:t>This query produces and displays the following graph:</w:t>
      </w:r>
      <w:r w:rsidRPr="00867AA4">
        <w:t xml:space="preserve"> </w:t>
      </w:r>
    </w:p>
    <w:p w:rsidR="0092606C" w:rsidRDefault="0092606C" w:rsidP="0092606C">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5066152B" wp14:editId="7746F8BF">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92606C" w:rsidRDefault="0092606C" w:rsidP="0092606C">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rsidR="0092606C" w:rsidRDefault="0092606C" w:rsidP="0092606C">
      <w:pPr>
        <w:pStyle w:val="Code"/>
      </w:pPr>
      <w:proofErr w:type="spellStart"/>
      <w:proofErr w:type="gramStart"/>
      <w:r>
        <w:t>typeHierarchy</w:t>
      </w:r>
      <w:proofErr w:type="spellEnd"/>
      <w:proofErr w:type="gramEnd"/>
      <w:r>
        <w:t>(selected).show</w:t>
      </w:r>
    </w:p>
    <w:p w:rsidR="0092606C" w:rsidRDefault="0092606C" w:rsidP="0092606C">
      <w:pPr>
        <w:pStyle w:val="Code"/>
      </w:pPr>
    </w:p>
    <w:p w:rsidR="0092606C" w:rsidRDefault="0092606C" w:rsidP="0092606C">
      <w:pPr>
        <w:pStyle w:val="BodyText"/>
        <w:rPr>
          <w:lang w:val="en-US" w:eastAsia="ja-JP"/>
        </w:rPr>
      </w:pPr>
      <w:r>
        <w:rPr>
          <w:lang w:val="en-US" w:eastAsia="ja-JP"/>
        </w:rPr>
        <w:t>This query produces and displays the following graph:</w:t>
      </w:r>
    </w:p>
    <w:p w:rsidR="0092606C" w:rsidRPr="00867AA4" w:rsidRDefault="0092606C" w:rsidP="0092606C">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78C1A754" wp14:editId="383D29BE">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Default="0092606C" w:rsidP="0092606C">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rsidR="0092606C" w:rsidRPr="0036449F" w:rsidRDefault="0092606C" w:rsidP="0092606C">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rsidR="0092606C" w:rsidRDefault="0092606C" w:rsidP="0092606C">
      <w:pPr>
        <w:pStyle w:val="Heading1"/>
        <w:rPr>
          <w:lang w:val="en-US" w:eastAsia="ja-JP"/>
        </w:rPr>
      </w:pPr>
      <w:bookmarkStart w:id="6" w:name="_Toc231612531"/>
      <w:r>
        <w:rPr>
          <w:lang w:val="en-US" w:eastAsia="ja-JP"/>
        </w:rPr>
        <w:t>Safe Synchronization Demo</w:t>
      </w:r>
      <w:bookmarkEnd w:id="6"/>
    </w:p>
    <w:p w:rsidR="0092606C" w:rsidRDefault="0092606C" w:rsidP="0092606C">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rsidR="0092606C" w:rsidRDefault="0092606C" w:rsidP="0092606C">
      <w:pPr>
        <w:pStyle w:val="BodyText"/>
        <w:rPr>
          <w:lang w:val="en-US" w:eastAsia="ja-JP"/>
        </w:rPr>
      </w:pPr>
      <w:r>
        <w:rPr>
          <w:b/>
          <w:bCs/>
          <w:lang w:val="en-US" w:eastAsia="ja-JP"/>
        </w:rPr>
        <w:t xml:space="preserve">Example App: </w:t>
      </w:r>
      <w:r>
        <w:rPr>
          <w:lang w:val="en-US" w:eastAsia="ja-JP"/>
        </w:rPr>
        <w:t>app/Synchronization-Example</w:t>
      </w:r>
    </w:p>
    <w:p w:rsidR="0092606C" w:rsidRDefault="0092606C" w:rsidP="0092606C">
      <w:pPr>
        <w:pStyle w:val="BodyText"/>
        <w:rPr>
          <w:b/>
          <w:bCs/>
          <w:lang w:val="en-US" w:eastAsia="ja-JP"/>
        </w:rPr>
      </w:pPr>
      <w:r>
        <w:rPr>
          <w:b/>
          <w:bCs/>
          <w:lang w:val="en-US" w:eastAsia="ja-JP"/>
        </w:rPr>
        <w:t>Setup:</w:t>
      </w:r>
    </w:p>
    <w:p w:rsidR="0092606C" w:rsidRDefault="0092606C" w:rsidP="0092606C">
      <w:pPr>
        <w:pStyle w:val="BodyText"/>
        <w:numPr>
          <w:ilvl w:val="0"/>
          <w:numId w:val="2"/>
        </w:numPr>
        <w:rPr>
          <w:lang w:val="en-US" w:eastAsia="ja-JP"/>
        </w:rPr>
      </w:pPr>
      <w:r>
        <w:rPr>
          <w:lang w:val="en-US" w:eastAsia="ja-JP"/>
        </w:rPr>
        <w:t>Import Synchronization-Example, index with Atlas, and restart the Interpreter view.</w:t>
      </w:r>
    </w:p>
    <w:p w:rsidR="0092606C" w:rsidRDefault="0092606C" w:rsidP="0092606C">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rsidR="0092606C" w:rsidRDefault="0092606C" w:rsidP="0092606C">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rsidR="0092606C" w:rsidRDefault="0092606C" w:rsidP="0092606C">
      <w:pPr>
        <w:pStyle w:val="BodyText"/>
        <w:rPr>
          <w:lang w:val="en-US" w:eastAsia="ja-JP"/>
        </w:rPr>
      </w:pPr>
    </w:p>
    <w:p w:rsidR="0092606C" w:rsidRDefault="0092606C" w:rsidP="0092606C">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rsidR="0092606C" w:rsidRDefault="0092606C" w:rsidP="0092606C">
      <w:pPr>
        <w:pStyle w:val="BodyText"/>
        <w:rPr>
          <w:lang w:val="en-US" w:eastAsia="ja-JP"/>
        </w:rPr>
      </w:pPr>
      <w:r>
        <w:rPr>
          <w:lang w:val="en-US" w:eastAsia="ja-JP"/>
        </w:rPr>
        <w:lastRenderedPageBreak/>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accesses which happen under synchronized blocks</w:t>
      </w:r>
      <w:proofErr w:type="gramEnd"/>
      <w:r>
        <w:rPr>
          <w:lang w:val="en-US" w:eastAsia="ja-JP"/>
        </w:rPr>
        <w:t xml:space="preserve"> are “safe” and are colored blue, while potentially dangerous accesses are colored red.</w:t>
      </w:r>
    </w:p>
    <w:p w:rsidR="0092606C" w:rsidRDefault="0092606C" w:rsidP="0092606C">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rsidR="0092606C" w:rsidRDefault="0092606C" w:rsidP="0092606C">
      <w:pPr>
        <w:pStyle w:val="Code"/>
      </w:pPr>
      <w:proofErr w:type="spellStart"/>
      <w:proofErr w:type="gramStart"/>
      <w:r>
        <w:t>raceCheck</w:t>
      </w:r>
      <w:proofErr w:type="spellEnd"/>
      <w:proofErr w:type="gramEnd"/>
      <w:r>
        <w:t>(selected).show</w:t>
      </w:r>
    </w:p>
    <w:p w:rsidR="0092606C" w:rsidRDefault="0092606C" w:rsidP="0092606C">
      <w:pPr>
        <w:pStyle w:val="Code"/>
      </w:pPr>
    </w:p>
    <w:p w:rsidR="0092606C" w:rsidRDefault="0092606C" w:rsidP="0092606C">
      <w:pPr>
        <w:pStyle w:val="BodyText"/>
        <w:rPr>
          <w:lang w:val="en-US" w:eastAsia="ja-JP"/>
        </w:rPr>
      </w:pPr>
      <w:r>
        <w:rPr>
          <w:lang w:val="en-US" w:eastAsia="ja-JP"/>
        </w:rPr>
        <w:t>This query produces and displays the following graph:</w:t>
      </w:r>
    </w:p>
    <w:p w:rsidR="0092606C" w:rsidRDefault="0092606C" w:rsidP="0092606C">
      <w:pPr>
        <w:pStyle w:val="BodyText"/>
        <w:rPr>
          <w:lang w:val="en-US" w:eastAsia="ja-JP"/>
        </w:rPr>
      </w:pPr>
      <w:r>
        <w:rPr>
          <w:noProof/>
          <w:lang w:val="en-US" w:eastAsia="en-US"/>
        </w:rPr>
        <w:drawing>
          <wp:anchor distT="0" distB="0" distL="114300" distR="114300" simplePos="0" relativeHeight="251660288" behindDoc="0" locked="0" layoutInCell="1" allowOverlap="1" wp14:anchorId="1D772AFA" wp14:editId="7FB88133">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Default="0092606C" w:rsidP="0092606C">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rsidR="0092606C" w:rsidRDefault="0092606C" w:rsidP="0092606C">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64416D33" wp14:editId="3D07181E">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Pr="0036449F" w:rsidRDefault="0092606C" w:rsidP="0092606C">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rsidR="0092606C" w:rsidRDefault="0092606C" w:rsidP="0092606C">
      <w:pPr>
        <w:pStyle w:val="Heading1"/>
        <w:rPr>
          <w:lang w:val="en-US" w:eastAsia="ja-JP"/>
        </w:rPr>
      </w:pPr>
      <w:bookmarkStart w:id="7" w:name="_Toc231612532"/>
      <w:r>
        <w:rPr>
          <w:lang w:val="en-US" w:eastAsia="ja-JP"/>
        </w:rPr>
        <w:t>API Compliance Demo</w:t>
      </w:r>
      <w:bookmarkEnd w:id="7"/>
    </w:p>
    <w:p w:rsidR="0092606C" w:rsidRDefault="0092606C" w:rsidP="0092606C">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rsidR="0092606C" w:rsidRDefault="0092606C" w:rsidP="0092606C">
      <w:pPr>
        <w:pStyle w:val="BodyText"/>
        <w:rPr>
          <w:lang w:val="en-US" w:eastAsia="ja-JP"/>
        </w:rPr>
      </w:pPr>
      <w:r>
        <w:rPr>
          <w:b/>
          <w:bCs/>
          <w:lang w:val="en-US" w:eastAsia="ja-JP"/>
        </w:rPr>
        <w:t xml:space="preserve">Example App: </w:t>
      </w:r>
      <w:r>
        <w:rPr>
          <w:lang w:val="en-US" w:eastAsia="ja-JP"/>
        </w:rPr>
        <w:t>app/Android-Audio-Capture-Example</w:t>
      </w:r>
    </w:p>
    <w:p w:rsidR="0092606C" w:rsidRDefault="0092606C" w:rsidP="0092606C">
      <w:pPr>
        <w:pStyle w:val="BodyText"/>
        <w:rPr>
          <w:b/>
          <w:bCs/>
          <w:lang w:val="en-US" w:eastAsia="ja-JP"/>
        </w:rPr>
      </w:pPr>
      <w:r>
        <w:rPr>
          <w:b/>
          <w:bCs/>
          <w:lang w:val="en-US" w:eastAsia="ja-JP"/>
        </w:rPr>
        <w:t>Setup:</w:t>
      </w:r>
    </w:p>
    <w:p w:rsidR="0092606C" w:rsidRDefault="0092606C" w:rsidP="0092606C">
      <w:pPr>
        <w:pStyle w:val="BodyText"/>
        <w:numPr>
          <w:ilvl w:val="0"/>
          <w:numId w:val="3"/>
        </w:numPr>
        <w:rPr>
          <w:lang w:val="en-US" w:eastAsia="ja-JP"/>
        </w:rPr>
      </w:pPr>
      <w:r>
        <w:rPr>
          <w:lang w:val="en-US" w:eastAsia="ja-JP"/>
        </w:rPr>
        <w:t>Import Android-Audio-Capture-Example, index with Atlas, and restart the Interpreter view.</w:t>
      </w:r>
    </w:p>
    <w:p w:rsidR="0092606C" w:rsidRDefault="0092606C" w:rsidP="0092606C">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rsidR="0092606C" w:rsidRDefault="0092606C" w:rsidP="0092606C">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rsidR="0092606C" w:rsidRDefault="0092606C" w:rsidP="0092606C">
      <w:pPr>
        <w:pStyle w:val="BodyText"/>
        <w:rPr>
          <w:lang w:val="en-US" w:eastAsia="ja-JP"/>
        </w:rPr>
      </w:pPr>
    </w:p>
    <w:p w:rsidR="0092606C" w:rsidRDefault="0092606C" w:rsidP="0092606C">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rsidR="0092606C" w:rsidRDefault="0092606C" w:rsidP="0092606C">
      <w:pPr>
        <w:pStyle w:val="BodyText"/>
        <w:rPr>
          <w:lang w:val="en-US" w:eastAsia="ja-JP"/>
        </w:rPr>
      </w:pPr>
      <w:r>
        <w:rPr>
          <w:lang w:val="en-US" w:eastAsia="ja-JP"/>
        </w:rPr>
        <w:lastRenderedPageBreak/>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rsidR="0092606C" w:rsidRPr="00867AA4" w:rsidRDefault="0092606C" w:rsidP="0092606C">
      <w:pPr>
        <w:pStyle w:val="BodyText"/>
        <w:rPr>
          <w:lang w:val="en-US" w:eastAsia="ja-JP"/>
        </w:rPr>
      </w:pPr>
      <w:r>
        <w:rPr>
          <w:lang w:val="en-US" w:eastAsia="ja-JP"/>
        </w:rPr>
        <w:t>Let’s run this on our Android app to see how we’ve done. On the Interpreter, run:</w:t>
      </w:r>
    </w:p>
    <w:p w:rsidR="0092606C" w:rsidRDefault="0092606C" w:rsidP="0092606C">
      <w:pPr>
        <w:pStyle w:val="Code"/>
      </w:pPr>
      <w:proofErr w:type="spellStart"/>
      <w:proofErr w:type="gramStart"/>
      <w:r>
        <w:t>androidAudioCapture.show</w:t>
      </w:r>
      <w:proofErr w:type="spellEnd"/>
      <w:proofErr w:type="gramEnd"/>
    </w:p>
    <w:p w:rsidR="0092606C" w:rsidRPr="00867AA4" w:rsidRDefault="0092606C" w:rsidP="0092606C">
      <w:pPr>
        <w:pStyle w:val="Code"/>
      </w:pPr>
    </w:p>
    <w:p w:rsidR="0092606C" w:rsidRDefault="0092606C" w:rsidP="0092606C">
      <w:pPr>
        <w:pStyle w:val="BodyText"/>
        <w:rPr>
          <w:lang w:val="en-US" w:eastAsia="ja-JP"/>
        </w:rPr>
      </w:pPr>
      <w:r>
        <w:rPr>
          <w:lang w:val="en-US" w:eastAsia="ja-JP"/>
        </w:rPr>
        <w:t>This query produces and displays the following graph:</w:t>
      </w:r>
    </w:p>
    <w:p w:rsidR="0092606C" w:rsidRDefault="0092606C" w:rsidP="0092606C">
      <w:pPr>
        <w:pStyle w:val="BodyText"/>
        <w:rPr>
          <w:lang w:val="en-US" w:eastAsia="ja-JP"/>
        </w:rPr>
      </w:pPr>
      <w:r>
        <w:rPr>
          <w:noProof/>
          <w:lang w:val="en-US" w:eastAsia="en-US"/>
        </w:rPr>
        <w:drawing>
          <wp:anchor distT="0" distB="0" distL="114300" distR="114300" simplePos="0" relativeHeight="251662336" behindDoc="0" locked="0" layoutInCell="1" allowOverlap="1" wp14:anchorId="54350187" wp14:editId="10886E97">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Default="0092606C" w:rsidP="0092606C">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rsidR="0092606C" w:rsidRDefault="0092606C" w:rsidP="0092606C">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5D074276" wp14:editId="7A8D9E20">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06C" w:rsidRPr="00867AA4" w:rsidRDefault="0092606C" w:rsidP="0092606C">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rsidR="0092606C" w:rsidRDefault="0092606C" w:rsidP="0092606C">
      <w:pPr>
        <w:pStyle w:val="Heading1"/>
        <w:rPr>
          <w:lang w:val="en-US" w:eastAsia="ja-JP"/>
        </w:rPr>
      </w:pPr>
      <w:bookmarkStart w:id="8" w:name="_Toc231612533"/>
      <w:r>
        <w:rPr>
          <w:lang w:val="en-US" w:eastAsia="ja-JP"/>
        </w:rPr>
        <w:t>Resources</w:t>
      </w:r>
      <w:bookmarkEnd w:id="8"/>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rsidR="0092606C" w:rsidRDefault="0092606C" w:rsidP="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rsidR="0092606C" w:rsidRDefault="0092606C" w:rsidP="0092606C">
      <w:pPr>
        <w:rPr>
          <w:lang w:val="en-US"/>
        </w:rPr>
      </w:pPr>
    </w:p>
    <w:p w:rsidR="0092606C" w:rsidRDefault="0092606C" w:rsidP="0092606C">
      <w:pPr>
        <w:rPr>
          <w:lang w:val="en-US"/>
        </w:rPr>
      </w:pPr>
    </w:p>
    <w:p w:rsidR="00772F1D" w:rsidRDefault="00772F1D" w:rsidP="00772F1D">
      <w:pPr>
        <w:rPr>
          <w:lang w:val="en-US"/>
        </w:rPr>
      </w:pPr>
      <w:bookmarkStart w:id="9" w:name="_GoBack"/>
      <w:bookmarkEnd w:id="9"/>
    </w:p>
    <w:sectPr w:rsidR="00772F1D" w:rsidSect="00BB26DA">
      <w:headerReference w:type="even" r:id="rId26"/>
      <w:headerReference w:type="default" r:id="rId27"/>
      <w:footerReference w:type="even" r:id="rId28"/>
      <w:footerReference w:type="default" r:id="rId29"/>
      <w:headerReference w:type="first" r:id="rId30"/>
      <w:footerReference w:type="first" r:id="rId31"/>
      <w:pgSz w:w="12242" w:h="15842" w:code="119"/>
      <w:pgMar w:top="226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06C" w:rsidRDefault="0092606C">
      <w:r>
        <w:separator/>
      </w:r>
    </w:p>
  </w:endnote>
  <w:endnote w:type="continuationSeparator" w:id="0">
    <w:p w:rsidR="0092606C" w:rsidRDefault="00926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6C" w:rsidRDefault="0092606C" w:rsidP="004D60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606C" w:rsidRDefault="0092606C" w:rsidP="009260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6C" w:rsidRDefault="0092606C" w:rsidP="004D60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92606C" w:rsidRPr="0092606C" w:rsidRDefault="0092606C" w:rsidP="0092606C">
    <w:pPr>
      <w:pStyle w:val="BodyText"/>
      <w:ind w:right="360"/>
    </w:pPr>
  </w:p>
  <w:p w:rsidR="00D671C2" w:rsidRPr="00D671C2" w:rsidRDefault="00D671C2" w:rsidP="00D671C2">
    <w:pPr>
      <w:pBdr>
        <w:top w:val="single" w:sz="8" w:space="1" w:color="B6121B"/>
      </w:pBdr>
      <w:ind w:left="-1701" w:right="-1650"/>
      <w:jc w:val="center"/>
      <w:rPr>
        <w:color w:val="auto"/>
        <w:sz w:val="16"/>
        <w:szCs w:val="16"/>
        <w:lang w:val="en-US"/>
      </w:rPr>
    </w:pPr>
  </w:p>
  <w:p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4551DECF" wp14:editId="70DD7693">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C2" w:rsidRPr="00D671C2" w:rsidRDefault="00D671C2" w:rsidP="00D671C2">
    <w:pPr>
      <w:pStyle w:val="Footer"/>
      <w:pBdr>
        <w:top w:val="single" w:sz="12" w:space="1" w:color="B6121B"/>
      </w:pBdr>
      <w:ind w:left="-1701" w:right="-1650"/>
      <w:jc w:val="center"/>
      <w:rPr>
        <w:sz w:val="16"/>
        <w:szCs w:val="16"/>
      </w:rPr>
    </w:pPr>
  </w:p>
  <w:p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56E50138" wp14:editId="2A6CB017">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00B32F5C" w:rsidRPr="00B32F5C">
                            <w:rPr>
                              <w:rFonts w:ascii="Century Gothic" w:hAnsi="Century Gothic"/>
                              <w:color w:val="EE3424"/>
                              <w:sz w:val="21"/>
                              <w:szCs w:val="21"/>
                              <w:lang w:val="en-US"/>
                            </w:rPr>
                            <w:t>/atlas</w:t>
                          </w:r>
                        </w:p>
                        <w:p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00B32F5C" w:rsidRPr="00B32F5C">
                      <w:rPr>
                        <w:rFonts w:ascii="Century Gothic" w:hAnsi="Century Gothic"/>
                        <w:color w:val="EE3424"/>
                        <w:sz w:val="21"/>
                        <w:szCs w:val="21"/>
                        <w:lang w:val="en-US"/>
                      </w:rPr>
                      <w:t>/atlas</w:t>
                    </w:r>
                  </w:p>
                  <w:p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06C" w:rsidRDefault="0092606C">
      <w:r>
        <w:separator/>
      </w:r>
    </w:p>
  </w:footnote>
  <w:footnote w:type="continuationSeparator" w:id="0">
    <w:p w:rsidR="0092606C" w:rsidRDefault="009260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6C" w:rsidRDefault="0092606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6DD" w:rsidRDefault="00BB26DA" w:rsidP="00B32F5C">
    <w:pPr>
      <w:rPr>
        <w:lang w:val="en-US"/>
      </w:rPr>
    </w:pPr>
    <w:r>
      <w:rPr>
        <w:noProof/>
        <w:lang w:val="en-US" w:eastAsia="en-US"/>
      </w:rPr>
      <w:drawing>
        <wp:anchor distT="0" distB="0" distL="114300" distR="114300" simplePos="0" relativeHeight="251672576" behindDoc="1" locked="0" layoutInCell="1" allowOverlap="1" wp14:anchorId="6DEA5A53" wp14:editId="52981A56">
          <wp:simplePos x="0" y="0"/>
          <wp:positionH relativeFrom="column">
            <wp:posOffset>4707728</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r w:rsidR="003B751F">
      <w:rPr>
        <w:noProof/>
        <w:lang w:val="en-US" w:eastAsia="en-US"/>
      </w:rPr>
      <mc:AlternateContent>
        <mc:Choice Requires="wps">
          <w:drawing>
            <wp:anchor distT="0" distB="0" distL="114300" distR="114300" simplePos="0" relativeHeight="251657216" behindDoc="0" locked="0" layoutInCell="1" allowOverlap="1" wp14:anchorId="30373C92" wp14:editId="521B7305">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946" w:rsidRPr="00B32F5C" w:rsidRDefault="0092606C"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rsidR="00C21946" w:rsidRPr="00B32F5C" w:rsidRDefault="0092606C"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rsidR="00CD1BCD" w:rsidRPr="00004588" w:rsidRDefault="00CD1BCD">
                    <w:pPr>
                      <w:rPr>
                        <w:rFonts w:ascii="Century Gothic" w:hAnsi="Century Gothic"/>
                        <w:color w:val="FFFFFF"/>
                        <w:sz w:val="26"/>
                        <w:szCs w:val="26"/>
                        <w:lang w:val="en-US"/>
                      </w:rPr>
                    </w:pPr>
                  </w:p>
                </w:txbxContent>
              </v:textbox>
            </v:shape>
          </w:pict>
        </mc:Fallback>
      </mc:AlternateContent>
    </w:r>
  </w:p>
  <w:p w:rsidR="006130E2" w:rsidRPr="00B32F5C" w:rsidRDefault="00B32F5C" w:rsidP="00B32F5C">
    <w:pPr>
      <w:jc w:val="right"/>
    </w:pPr>
    <w:r>
      <w:rPr>
        <w:lang w:val="en-US"/>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E42" w:rsidRPr="00E57A4F" w:rsidRDefault="0092606C" w:rsidP="00E57A4F">
    <w:r>
      <w:rPr>
        <w:noProof/>
        <w:lang w:val="en-US" w:eastAsia="en-US"/>
      </w:rPr>
      <mc:AlternateContent>
        <mc:Choice Requires="wps">
          <w:drawing>
            <wp:anchor distT="0" distB="0" distL="114300" distR="114300" simplePos="0" relativeHeight="251664384" behindDoc="0" locked="0" layoutInCell="1" allowOverlap="1" wp14:anchorId="3F8AA044" wp14:editId="4433199A">
              <wp:simplePos x="0" y="0"/>
              <wp:positionH relativeFrom="column">
                <wp:posOffset>-758190</wp:posOffset>
              </wp:positionH>
              <wp:positionV relativeFrom="paragraph">
                <wp:posOffset>-267970</wp:posOffset>
              </wp:positionV>
              <wp:extent cx="47586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E42" w:rsidRPr="00B32F5C" w:rsidRDefault="0092606C"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74.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1FeL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" filled="f" stroked="f">
              <v:textbox>
                <w:txbxContent>
                  <w:p w:rsidR="00357E42" w:rsidRPr="00B32F5C" w:rsidRDefault="0092606C"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BB26DA">
      <w:rPr>
        <w:noProof/>
        <w:lang w:val="en-US" w:eastAsia="en-US"/>
      </w:rPr>
      <w:drawing>
        <wp:anchor distT="0" distB="0" distL="114300" distR="114300" simplePos="0" relativeHeight="251656191" behindDoc="1" locked="0" layoutInCell="1" allowOverlap="1" wp14:anchorId="776A0E2C" wp14:editId="3AAE9709">
          <wp:simplePos x="0" y="0"/>
          <wp:positionH relativeFrom="column">
            <wp:posOffset>-1101090</wp:posOffset>
          </wp:positionH>
          <wp:positionV relativeFrom="paragraph">
            <wp:posOffset>-323215</wp:posOffset>
          </wp:positionV>
          <wp:extent cx="7782560" cy="1111250"/>
          <wp:effectExtent l="0" t="0" r="889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2560" cy="1111250"/>
                  </a:xfrm>
                  <a:prstGeom prst="rect">
                    <a:avLst/>
                  </a:prstGeom>
                </pic:spPr>
              </pic:pic>
            </a:graphicData>
          </a:graphic>
          <wp14:sizeRelH relativeFrom="margin">
            <wp14:pctWidth>0</wp14:pctWidth>
          </wp14:sizeRelH>
          <wp14:sizeRelV relativeFrom="margin">
            <wp14:pctHeight>0</wp14:pctHeight>
          </wp14:sizeRelV>
        </wp:anchor>
      </w:drawing>
    </w:r>
  </w:p>
  <w:p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06C"/>
    <w:rsid w:val="00004588"/>
    <w:rsid w:val="00040131"/>
    <w:rsid w:val="00065910"/>
    <w:rsid w:val="000C6073"/>
    <w:rsid w:val="000D5772"/>
    <w:rsid w:val="000E13A8"/>
    <w:rsid w:val="0012282B"/>
    <w:rsid w:val="0015206D"/>
    <w:rsid w:val="001A2DF7"/>
    <w:rsid w:val="00216A45"/>
    <w:rsid w:val="00230359"/>
    <w:rsid w:val="00233AF6"/>
    <w:rsid w:val="0025537F"/>
    <w:rsid w:val="002866DD"/>
    <w:rsid w:val="00286FEA"/>
    <w:rsid w:val="00357394"/>
    <w:rsid w:val="00357E42"/>
    <w:rsid w:val="003B751F"/>
    <w:rsid w:val="003E7372"/>
    <w:rsid w:val="00400041"/>
    <w:rsid w:val="0042651C"/>
    <w:rsid w:val="00447CB4"/>
    <w:rsid w:val="004843D3"/>
    <w:rsid w:val="00494292"/>
    <w:rsid w:val="004A5F37"/>
    <w:rsid w:val="00527149"/>
    <w:rsid w:val="005633CC"/>
    <w:rsid w:val="005B14CB"/>
    <w:rsid w:val="005B6D86"/>
    <w:rsid w:val="005D2948"/>
    <w:rsid w:val="005E4634"/>
    <w:rsid w:val="006130E2"/>
    <w:rsid w:val="006338C5"/>
    <w:rsid w:val="006F4501"/>
    <w:rsid w:val="00772F1D"/>
    <w:rsid w:val="00791213"/>
    <w:rsid w:val="007E4C76"/>
    <w:rsid w:val="008C63EF"/>
    <w:rsid w:val="0092606C"/>
    <w:rsid w:val="009B4B6B"/>
    <w:rsid w:val="00AF74DB"/>
    <w:rsid w:val="00B20776"/>
    <w:rsid w:val="00B32F5C"/>
    <w:rsid w:val="00B76745"/>
    <w:rsid w:val="00BB26DA"/>
    <w:rsid w:val="00BC1672"/>
    <w:rsid w:val="00C21946"/>
    <w:rsid w:val="00C60489"/>
    <w:rsid w:val="00C85311"/>
    <w:rsid w:val="00CD1BCD"/>
    <w:rsid w:val="00CF6ACD"/>
    <w:rsid w:val="00D36EE6"/>
    <w:rsid w:val="00D636D7"/>
    <w:rsid w:val="00D671C2"/>
    <w:rsid w:val="00D8055C"/>
    <w:rsid w:val="00DD4AC9"/>
    <w:rsid w:val="00E02358"/>
    <w:rsid w:val="00E30796"/>
    <w:rsid w:val="00E31B49"/>
    <w:rsid w:val="00E36263"/>
    <w:rsid w:val="00E57A4F"/>
    <w:rsid w:val="00EB18B8"/>
    <w:rsid w:val="00EC5816"/>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2606C"/>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2606C"/>
  </w:style>
  <w:style w:type="paragraph" w:customStyle="1" w:styleId="Code">
    <w:name w:val="Code"/>
    <w:basedOn w:val="Normal"/>
    <w:qFormat/>
    <w:rsid w:val="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2606C"/>
    <w:pPr>
      <w:ind w:left="200"/>
    </w:pPr>
  </w:style>
  <w:style w:type="character" w:styleId="PageNumber">
    <w:name w:val="page number"/>
    <w:basedOn w:val="DefaultParagraphFont"/>
    <w:rsid w:val="0092606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2606C"/>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2606C"/>
  </w:style>
  <w:style w:type="paragraph" w:customStyle="1" w:styleId="Code">
    <w:name w:val="Code"/>
    <w:basedOn w:val="Normal"/>
    <w:qFormat/>
    <w:rsid w:val="00926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2606C"/>
    <w:pPr>
      <w:ind w:left="200"/>
    </w:pPr>
  </w:style>
  <w:style w:type="character" w:styleId="PageNumber">
    <w:name w:val="page number"/>
    <w:basedOn w:val="DefaultParagraphFont"/>
    <w:rsid w:val="00926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developer.android.com/sdk/index.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 Id="rId33"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Documents:Branding:Atlas_USlet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Atlas_USletter.dotx</Template>
  <TotalTime>2</TotalTime>
  <Pages>9</Pages>
  <Words>1590</Words>
  <Characters>9067</Characters>
  <Application>Microsoft Macintosh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10636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1</cp:revision>
  <dcterms:created xsi:type="dcterms:W3CDTF">2013-06-04T18:45:00Z</dcterms:created>
  <dcterms:modified xsi:type="dcterms:W3CDTF">2013-06-04T18:47:00Z</dcterms:modified>
</cp:coreProperties>
</file>